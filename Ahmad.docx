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440DA79E" wp14:editId="5E5DC57D">
                      <wp:extent cx="1057910" cy="45719"/>
                      <wp:effectExtent l="0" t="0" r="8890" b="0"/>
                      <wp:docPr id="3" name="Oval 3" descr="woman's headshot"/>
                      <wp:cNvGraphicFramePr/>
                      <a:graphic xmlns:a="http://schemas.openxmlformats.org/drawingml/2006/main">
                        <a:graphicData uri="http://schemas.microsoft.com/office/word/2010/wordprocessingShape">
                          <wps:wsp>
                            <wps:cNvSpPr/>
                            <wps:spPr>
                              <a:xfrm>
                                <a:off x="0" y="0"/>
                                <a:ext cx="1057910" cy="45719"/>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83.3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bookmarkStart w:id="0" w:name="_GoBack"/>
            <w:bookmarkEnd w:id="0"/>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AF5B5D" w:rsidP="00AF5B5D">
            <w:pPr>
              <w:pStyle w:val="Title"/>
            </w:pPr>
            <w:r>
              <w:t>Ahmad</w:t>
            </w:r>
            <w:r w:rsidR="003D1B71" w:rsidRPr="00310F17">
              <w:br/>
            </w:r>
            <w:r>
              <w:t>Hassan</w:t>
            </w:r>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5E910F2B5B1347EC9FD023FE75E201CC"/>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Experience</w:t>
                </w:r>
              </w:p>
            </w:sdtContent>
          </w:sdt>
          <w:p w:rsidR="003D1B71" w:rsidRPr="00740017" w:rsidRDefault="00AF5B5D" w:rsidP="00AC6C7E">
            <w:pPr>
              <w:pStyle w:val="Dates"/>
              <w:rPr>
                <w:rFonts w:ascii="Calibri" w:hAnsi="Calibri" w:cs="Calibri"/>
              </w:rPr>
            </w:pPr>
            <w:r>
              <w:rPr>
                <w:rFonts w:ascii="Calibri" w:hAnsi="Calibri" w:cs="Calibri"/>
              </w:rPr>
              <w:t>A</w:t>
            </w:r>
          </w:p>
          <w:p w:rsidR="003D1B71" w:rsidRPr="00740017" w:rsidRDefault="0063043B" w:rsidP="00AC6C7E">
            <w:pPr>
              <w:pStyle w:val="Experience"/>
              <w:rPr>
                <w:rFonts w:ascii="Calibri" w:hAnsi="Calibri" w:cs="Calibri"/>
              </w:rPr>
            </w:pPr>
            <w:sdt>
              <w:sdtPr>
                <w:rPr>
                  <w:rFonts w:ascii="Calibri" w:hAnsi="Calibri" w:cs="Calibri"/>
                </w:rPr>
                <w:id w:val="-1167319978"/>
                <w:placeholder>
                  <w:docPart w:val="DF20D7B3977743ADB7CF028C90455125"/>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AFBF9CB3B43A4C24891FB010E6385B82"/>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147E8AA606634216BF1077C74098CA9A"/>
                </w:placeholder>
                <w:temporary/>
                <w:showingPlcHdr/>
                <w15:appearance w15:val="hidden"/>
              </w:sdtPr>
              <w:sdtEndPr/>
              <w:sdtContent>
                <w:r w:rsidR="003D1B71" w:rsidRPr="00740017">
                  <w:rPr>
                    <w:rFonts w:ascii="Calibri" w:hAnsi="Calibri" w:cs="Calibri"/>
                  </w:rPr>
                  <w:t>[Company Name]</w:t>
                </w:r>
              </w:sdtContent>
            </w:sdt>
          </w:p>
          <w:p w:rsidR="003D1B71" w:rsidRPr="00740017" w:rsidRDefault="0063043B" w:rsidP="00AC6C7E">
            <w:pPr>
              <w:pStyle w:val="Dates"/>
              <w:rPr>
                <w:rFonts w:ascii="Calibri" w:hAnsi="Calibri" w:cs="Calibri"/>
              </w:rPr>
            </w:pPr>
            <w:sdt>
              <w:sdtPr>
                <w:rPr>
                  <w:rFonts w:ascii="Calibri" w:hAnsi="Calibri" w:cs="Calibri"/>
                </w:rPr>
                <w:id w:val="1889063361"/>
                <w:placeholder>
                  <w:docPart w:val="64A6A4F8E4C44D12B4A78BA2512AC02C"/>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136B0F3658A949A4942C50C4B8F633DE"/>
                </w:placeholder>
                <w:temporary/>
                <w:showingPlcHdr/>
                <w15:appearance w15:val="hidden"/>
              </w:sdtPr>
              <w:sdtEndPr/>
              <w:sdtContent>
                <w:r w:rsidR="003D1B71" w:rsidRPr="00740017">
                  <w:rPr>
                    <w:rFonts w:ascii="Calibri" w:hAnsi="Calibri" w:cs="Calibri"/>
                  </w:rPr>
                  <w:t>[To]</w:t>
                </w:r>
              </w:sdtContent>
            </w:sdt>
          </w:p>
          <w:p w:rsidR="003D1B71" w:rsidRPr="00740017" w:rsidRDefault="0063043B" w:rsidP="00AC6C7E">
            <w:pPr>
              <w:pStyle w:val="Experience"/>
              <w:rPr>
                <w:rFonts w:ascii="Calibri" w:hAnsi="Calibri" w:cs="Calibri"/>
              </w:rPr>
            </w:pPr>
            <w:sdt>
              <w:sdtPr>
                <w:rPr>
                  <w:rFonts w:ascii="Calibri" w:hAnsi="Calibri" w:cs="Calibri"/>
                </w:rPr>
                <w:id w:val="2089416168"/>
                <w:placeholder>
                  <w:docPart w:val="2EEF97F45A4640BF990D7843458A6BB2"/>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707CB0CDF164479DBC200CF36ECF292B"/>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EB8CE5D3465643A983F514F9FD03542E"/>
                </w:placeholder>
                <w:temporary/>
                <w:showingPlcHdr/>
                <w15:appearance w15:val="hidden"/>
              </w:sdtPr>
              <w:sdtEndPr/>
              <w:sdtContent>
                <w:r w:rsidR="003D1B71" w:rsidRPr="00740017">
                  <w:rPr>
                    <w:rFonts w:ascii="Calibri" w:hAnsi="Calibri" w:cs="Calibri"/>
                  </w:rPr>
                  <w:t>[Company Name]</w:t>
                </w:r>
              </w:sdtContent>
            </w:sdt>
          </w:p>
          <w:p w:rsidR="003D1B71" w:rsidRPr="00740017" w:rsidRDefault="0063043B" w:rsidP="00AC6C7E">
            <w:pPr>
              <w:pStyle w:val="Dates"/>
              <w:rPr>
                <w:rFonts w:ascii="Calibri" w:hAnsi="Calibri" w:cs="Calibri"/>
              </w:rPr>
            </w:pPr>
            <w:sdt>
              <w:sdtPr>
                <w:rPr>
                  <w:rFonts w:ascii="Calibri" w:hAnsi="Calibri" w:cs="Calibri"/>
                </w:rPr>
                <w:id w:val="-848477920"/>
                <w:placeholder>
                  <w:docPart w:val="33B377382E1B498F9394119D71379B78"/>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C77B674F037A4B3F86EE6ED2D7249ABF"/>
                </w:placeholder>
                <w:temporary/>
                <w:showingPlcHdr/>
                <w15:appearance w15:val="hidden"/>
              </w:sdtPr>
              <w:sdtEndPr/>
              <w:sdtContent>
                <w:r w:rsidR="003D1B71" w:rsidRPr="00740017">
                  <w:rPr>
                    <w:rFonts w:ascii="Calibri" w:hAnsi="Calibri" w:cs="Calibri"/>
                  </w:rPr>
                  <w:t>[To]</w:t>
                </w:r>
              </w:sdtContent>
            </w:sdt>
          </w:p>
          <w:p w:rsidR="003D1B71" w:rsidRPr="00740017" w:rsidRDefault="0063043B" w:rsidP="00AC6C7E">
            <w:pPr>
              <w:pStyle w:val="Experience"/>
              <w:rPr>
                <w:rFonts w:ascii="Calibri" w:hAnsi="Calibri" w:cs="Calibri"/>
              </w:rPr>
            </w:pPr>
            <w:sdt>
              <w:sdtPr>
                <w:rPr>
                  <w:rFonts w:ascii="Calibri" w:hAnsi="Calibri" w:cs="Calibri"/>
                </w:rPr>
                <w:id w:val="-1462188416"/>
                <w:placeholder>
                  <w:docPart w:val="2FCDCEA908FB4219A7E1EDA3D59AC0C7"/>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9915E2B9572844D7963AA654D06A7EBE"/>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7A7A214DEB69405CA10967FF041EE1FB"/>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D3A300C2EF1245E180B99810237DAE07"/>
              </w:placeholder>
              <w:temporary/>
              <w:showingPlcHdr/>
              <w15:appearance w15:val="hidden"/>
            </w:sdtPr>
            <w:sdtEndPr/>
            <w:sdtContent>
              <w:p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B1223110304942D895B95DDDFDDB9F69"/>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63043B" w:rsidP="00353B60">
            <w:pPr>
              <w:pStyle w:val="SchoolName"/>
            </w:pPr>
            <w:sdt>
              <w:sdtPr>
                <w:id w:val="245614494"/>
                <w:placeholder>
                  <w:docPart w:val="73317E99143743B3A1D5868BFA769A98"/>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D74D4A0CC88146E48AFDBE9E55882242"/>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ED7DD8FE274D418096911E420F6D805D"/>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53C7476E058D4D658749F4070FF617D9"/>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BABBCCCD1DC54983BDC22F117E6FD109"/>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DA48A912ECD541F68D3C57128098659C"/>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AC8C0F5A0E9C47579275C46A4AB39C43"/>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C703F903FF2E45DF922CC67B54AA7880"/>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45490B04591741CDA8D4AC8B82F4B0D9"/>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DBB85C"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rsidR="003D1B71" w:rsidRPr="00380FD1" w:rsidRDefault="0063043B" w:rsidP="00380FD1">
            <w:pPr>
              <w:pStyle w:val="Information"/>
            </w:pPr>
            <w:sdt>
              <w:sdtPr>
                <w:id w:val="1645700282"/>
                <w:placeholder>
                  <w:docPart w:val="0BE2E564EC6E42A289C9EA7829124317"/>
                </w:placeholder>
                <w:temporary/>
                <w:showingPlcHdr/>
                <w15:appearance w15:val="hidden"/>
              </w:sdtPr>
              <w:sdtEndPr/>
              <w:sdtContent>
                <w:r w:rsidR="003D1B71" w:rsidRPr="00380FD1">
                  <w:t>[Your Address]</w:t>
                </w:r>
              </w:sdtContent>
            </w:sdt>
          </w:p>
          <w:p w:rsidR="003D1B71" w:rsidRPr="00380FD1" w:rsidRDefault="0063043B" w:rsidP="00380FD1">
            <w:pPr>
              <w:pStyle w:val="Information"/>
            </w:pPr>
            <w:sdt>
              <w:sdtPr>
                <w:id w:val="-798381348"/>
                <w:placeholder>
                  <w:docPart w:val="B4AA475D62664EBB858E20F424C0BCFB"/>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52E6A34"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rsidR="003D1B71" w:rsidRPr="00380FD1" w:rsidRDefault="0063043B" w:rsidP="00380FD1">
            <w:pPr>
              <w:pStyle w:val="Information"/>
            </w:pPr>
            <w:sdt>
              <w:sdtPr>
                <w:id w:val="1701595270"/>
                <w:placeholder>
                  <w:docPart w:val="16A9DDA9BD054D0CAAD5A64BBB355742"/>
                </w:placeholder>
                <w:temporary/>
                <w:showingPlcHdr/>
                <w15:appearance w15:val="hidden"/>
              </w:sdtPr>
              <w:sdtEndPr/>
              <w:sdtContent>
                <w:r w:rsidR="003D1B71" w:rsidRPr="00380FD1">
                  <w:t>[Your Phone]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7EFC5F77"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7" o:title="Email icon"/>
                        <v:path arrowok="t"/>
                      </v:shape>
                      <w10:anchorlock/>
                    </v:group>
                  </w:pict>
                </mc:Fallback>
              </mc:AlternateContent>
            </w:r>
          </w:p>
        </w:tc>
        <w:tc>
          <w:tcPr>
            <w:tcW w:w="2312" w:type="dxa"/>
            <w:vAlign w:val="center"/>
          </w:tcPr>
          <w:p w:rsidR="003D1B71" w:rsidRPr="00380FD1" w:rsidRDefault="0063043B" w:rsidP="00380FD1">
            <w:pPr>
              <w:pStyle w:val="Information"/>
            </w:pPr>
            <w:sdt>
              <w:sdtPr>
                <w:id w:val="-1997099910"/>
                <w:placeholder>
                  <w:docPart w:val="3792733E30A745E3AD91315EF72EEB0C"/>
                </w:placeholder>
                <w:temporary/>
                <w:showingPlcHdr/>
                <w15:appearance w15:val="hidden"/>
              </w:sdtPr>
              <w:sdtEndPr/>
              <w:sdtContent>
                <w:r w:rsidR="003D1B71" w:rsidRPr="00380FD1">
                  <w:t>[Your Email]</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9E76478"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2891ACB2BFF040639557515B770D361A"/>
            </w:placeholder>
            <w:temporary/>
            <w:showingPlcHdr/>
            <w15:appearance w15:val="hidden"/>
          </w:sdtPr>
          <w:sdtEndPr/>
          <w:sdtContent>
            <w:tc>
              <w:tcPr>
                <w:tcW w:w="2312" w:type="dxa"/>
                <w:vAlign w:val="center"/>
              </w:tcPr>
              <w:p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43B" w:rsidRDefault="0063043B" w:rsidP="00590471">
      <w:r>
        <w:separator/>
      </w:r>
    </w:p>
  </w:endnote>
  <w:endnote w:type="continuationSeparator" w:id="0">
    <w:p w:rsidR="0063043B" w:rsidRDefault="0063043B"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43B" w:rsidRDefault="0063043B" w:rsidP="00590471">
      <w:r>
        <w:separator/>
      </w:r>
    </w:p>
  </w:footnote>
  <w:footnote w:type="continuationSeparator" w:id="0">
    <w:p w:rsidR="0063043B" w:rsidRDefault="0063043B"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6925BC7F"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B5D"/>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3043B"/>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AF5B5D"/>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3960\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E910F2B5B1347EC9FD023FE75E201CC"/>
        <w:category>
          <w:name w:val="General"/>
          <w:gallery w:val="placeholder"/>
        </w:category>
        <w:types>
          <w:type w:val="bbPlcHdr"/>
        </w:types>
        <w:behaviors>
          <w:behavior w:val="content"/>
        </w:behaviors>
        <w:guid w:val="{42D4D356-C26B-4C89-AC2E-99A3EB470E55}"/>
      </w:docPartPr>
      <w:docPartBody>
        <w:p w:rsidR="00000000" w:rsidRDefault="00110969">
          <w:pPr>
            <w:pStyle w:val="5E910F2B5B1347EC9FD023FE75E201CC"/>
          </w:pPr>
          <w:r w:rsidRPr="00AC6C7E">
            <w:t>Experience</w:t>
          </w:r>
        </w:p>
      </w:docPartBody>
    </w:docPart>
    <w:docPart>
      <w:docPartPr>
        <w:name w:val="DF20D7B3977743ADB7CF028C90455125"/>
        <w:category>
          <w:name w:val="General"/>
          <w:gallery w:val="placeholder"/>
        </w:category>
        <w:types>
          <w:type w:val="bbPlcHdr"/>
        </w:types>
        <w:behaviors>
          <w:behavior w:val="content"/>
        </w:behaviors>
        <w:guid w:val="{B55848BD-2846-4558-B2D8-220A44A0C260}"/>
      </w:docPartPr>
      <w:docPartBody>
        <w:p w:rsidR="00000000" w:rsidRDefault="00110969">
          <w:pPr>
            <w:pStyle w:val="DF20D7B3977743ADB7CF028C90455125"/>
          </w:pPr>
          <w:r w:rsidRPr="00740017">
            <w:rPr>
              <w:rFonts w:ascii="Calibri" w:hAnsi="Calibri" w:cs="Calibri"/>
            </w:rPr>
            <w:t>[Job Title]</w:t>
          </w:r>
        </w:p>
      </w:docPartBody>
    </w:docPart>
    <w:docPart>
      <w:docPartPr>
        <w:name w:val="AFBF9CB3B43A4C24891FB010E6385B82"/>
        <w:category>
          <w:name w:val="General"/>
          <w:gallery w:val="placeholder"/>
        </w:category>
        <w:types>
          <w:type w:val="bbPlcHdr"/>
        </w:types>
        <w:behaviors>
          <w:behavior w:val="content"/>
        </w:behaviors>
        <w:guid w:val="{62B9FF73-2B93-4583-9198-F2325B941545}"/>
      </w:docPartPr>
      <w:docPartBody>
        <w:p w:rsidR="00000000" w:rsidRDefault="00110969">
          <w:pPr>
            <w:pStyle w:val="AFBF9CB3B43A4C24891FB010E6385B82"/>
          </w:pPr>
          <w:r w:rsidRPr="00740017">
            <w:rPr>
              <w:rFonts w:ascii="Calibri" w:hAnsi="Calibri" w:cs="Calibri"/>
            </w:rPr>
            <w:t>[Job Position]</w:t>
          </w:r>
        </w:p>
      </w:docPartBody>
    </w:docPart>
    <w:docPart>
      <w:docPartPr>
        <w:name w:val="147E8AA606634216BF1077C74098CA9A"/>
        <w:category>
          <w:name w:val="General"/>
          <w:gallery w:val="placeholder"/>
        </w:category>
        <w:types>
          <w:type w:val="bbPlcHdr"/>
        </w:types>
        <w:behaviors>
          <w:behavior w:val="content"/>
        </w:behaviors>
        <w:guid w:val="{0B426F2C-0419-4C16-9EDA-90007FF3E1A5}"/>
      </w:docPartPr>
      <w:docPartBody>
        <w:p w:rsidR="00000000" w:rsidRDefault="00110969">
          <w:pPr>
            <w:pStyle w:val="147E8AA606634216BF1077C74098CA9A"/>
          </w:pPr>
          <w:r w:rsidRPr="00740017">
            <w:rPr>
              <w:rFonts w:ascii="Calibri" w:hAnsi="Calibri" w:cs="Calibri"/>
            </w:rPr>
            <w:t>[Company Name]</w:t>
          </w:r>
        </w:p>
      </w:docPartBody>
    </w:docPart>
    <w:docPart>
      <w:docPartPr>
        <w:name w:val="64A6A4F8E4C44D12B4A78BA2512AC02C"/>
        <w:category>
          <w:name w:val="General"/>
          <w:gallery w:val="placeholder"/>
        </w:category>
        <w:types>
          <w:type w:val="bbPlcHdr"/>
        </w:types>
        <w:behaviors>
          <w:behavior w:val="content"/>
        </w:behaviors>
        <w:guid w:val="{6F7FCC2A-30E1-46EC-81C6-72706D21AB2B}"/>
      </w:docPartPr>
      <w:docPartBody>
        <w:p w:rsidR="00000000" w:rsidRDefault="00110969">
          <w:pPr>
            <w:pStyle w:val="64A6A4F8E4C44D12B4A78BA2512AC02C"/>
          </w:pPr>
          <w:r w:rsidRPr="00740017">
            <w:rPr>
              <w:rFonts w:ascii="Calibri" w:hAnsi="Calibri" w:cs="Calibri"/>
            </w:rPr>
            <w:t>[Dates From]</w:t>
          </w:r>
        </w:p>
      </w:docPartBody>
    </w:docPart>
    <w:docPart>
      <w:docPartPr>
        <w:name w:val="136B0F3658A949A4942C50C4B8F633DE"/>
        <w:category>
          <w:name w:val="General"/>
          <w:gallery w:val="placeholder"/>
        </w:category>
        <w:types>
          <w:type w:val="bbPlcHdr"/>
        </w:types>
        <w:behaviors>
          <w:behavior w:val="content"/>
        </w:behaviors>
        <w:guid w:val="{2F0B5D04-FDEF-4D5B-9FD3-77317664CEA5}"/>
      </w:docPartPr>
      <w:docPartBody>
        <w:p w:rsidR="00000000" w:rsidRDefault="00110969">
          <w:pPr>
            <w:pStyle w:val="136B0F3658A949A4942C50C4B8F633DE"/>
          </w:pPr>
          <w:r w:rsidRPr="00740017">
            <w:rPr>
              <w:rFonts w:ascii="Calibri" w:hAnsi="Calibri" w:cs="Calibri"/>
            </w:rPr>
            <w:t>[To]</w:t>
          </w:r>
        </w:p>
      </w:docPartBody>
    </w:docPart>
    <w:docPart>
      <w:docPartPr>
        <w:name w:val="2EEF97F45A4640BF990D7843458A6BB2"/>
        <w:category>
          <w:name w:val="General"/>
          <w:gallery w:val="placeholder"/>
        </w:category>
        <w:types>
          <w:type w:val="bbPlcHdr"/>
        </w:types>
        <w:behaviors>
          <w:behavior w:val="content"/>
        </w:behaviors>
        <w:guid w:val="{115450E0-B769-473C-8293-3B80DD76D5E9}"/>
      </w:docPartPr>
      <w:docPartBody>
        <w:p w:rsidR="00000000" w:rsidRDefault="00110969">
          <w:pPr>
            <w:pStyle w:val="2EEF97F45A4640BF990D7843458A6BB2"/>
          </w:pPr>
          <w:r w:rsidRPr="00740017">
            <w:rPr>
              <w:rFonts w:ascii="Calibri" w:hAnsi="Calibri" w:cs="Calibri"/>
            </w:rPr>
            <w:t>[Job Title]</w:t>
          </w:r>
        </w:p>
      </w:docPartBody>
    </w:docPart>
    <w:docPart>
      <w:docPartPr>
        <w:name w:val="707CB0CDF164479DBC200CF36ECF292B"/>
        <w:category>
          <w:name w:val="General"/>
          <w:gallery w:val="placeholder"/>
        </w:category>
        <w:types>
          <w:type w:val="bbPlcHdr"/>
        </w:types>
        <w:behaviors>
          <w:behavior w:val="content"/>
        </w:behaviors>
        <w:guid w:val="{5BEE2030-6523-4D66-B29F-0291B77AFD12}"/>
      </w:docPartPr>
      <w:docPartBody>
        <w:p w:rsidR="00000000" w:rsidRDefault="00110969">
          <w:pPr>
            <w:pStyle w:val="707CB0CDF164479DBC200CF36ECF292B"/>
          </w:pPr>
          <w:r w:rsidRPr="00740017">
            <w:rPr>
              <w:rFonts w:ascii="Calibri" w:hAnsi="Calibri" w:cs="Calibri"/>
            </w:rPr>
            <w:t>[Job Position]</w:t>
          </w:r>
        </w:p>
      </w:docPartBody>
    </w:docPart>
    <w:docPart>
      <w:docPartPr>
        <w:name w:val="EB8CE5D3465643A983F514F9FD03542E"/>
        <w:category>
          <w:name w:val="General"/>
          <w:gallery w:val="placeholder"/>
        </w:category>
        <w:types>
          <w:type w:val="bbPlcHdr"/>
        </w:types>
        <w:behaviors>
          <w:behavior w:val="content"/>
        </w:behaviors>
        <w:guid w:val="{87F29558-FE50-4FA7-B9C0-6C0FB3FC54A5}"/>
      </w:docPartPr>
      <w:docPartBody>
        <w:p w:rsidR="00000000" w:rsidRDefault="00110969">
          <w:pPr>
            <w:pStyle w:val="EB8CE5D3465643A983F514F9FD03542E"/>
          </w:pPr>
          <w:r w:rsidRPr="00740017">
            <w:rPr>
              <w:rFonts w:ascii="Calibri" w:hAnsi="Calibri" w:cs="Calibri"/>
            </w:rPr>
            <w:t>[Company Name]</w:t>
          </w:r>
        </w:p>
      </w:docPartBody>
    </w:docPart>
    <w:docPart>
      <w:docPartPr>
        <w:name w:val="33B377382E1B498F9394119D71379B78"/>
        <w:category>
          <w:name w:val="General"/>
          <w:gallery w:val="placeholder"/>
        </w:category>
        <w:types>
          <w:type w:val="bbPlcHdr"/>
        </w:types>
        <w:behaviors>
          <w:behavior w:val="content"/>
        </w:behaviors>
        <w:guid w:val="{0D53B7EB-491C-4C3F-9622-9B1BCEA351C1}"/>
      </w:docPartPr>
      <w:docPartBody>
        <w:p w:rsidR="00000000" w:rsidRDefault="00110969">
          <w:pPr>
            <w:pStyle w:val="33B377382E1B498F9394119D71379B78"/>
          </w:pPr>
          <w:r w:rsidRPr="00740017">
            <w:rPr>
              <w:rFonts w:ascii="Calibri" w:hAnsi="Calibri" w:cs="Calibri"/>
            </w:rPr>
            <w:t>[Dates From]</w:t>
          </w:r>
        </w:p>
      </w:docPartBody>
    </w:docPart>
    <w:docPart>
      <w:docPartPr>
        <w:name w:val="C77B674F037A4B3F86EE6ED2D7249ABF"/>
        <w:category>
          <w:name w:val="General"/>
          <w:gallery w:val="placeholder"/>
        </w:category>
        <w:types>
          <w:type w:val="bbPlcHdr"/>
        </w:types>
        <w:behaviors>
          <w:behavior w:val="content"/>
        </w:behaviors>
        <w:guid w:val="{FCC631A2-FBB2-4E85-AB2F-BFA733F06EF4}"/>
      </w:docPartPr>
      <w:docPartBody>
        <w:p w:rsidR="00000000" w:rsidRDefault="00110969">
          <w:pPr>
            <w:pStyle w:val="C77B674F037A4B3F86EE6ED2D7249ABF"/>
          </w:pPr>
          <w:r w:rsidRPr="00740017">
            <w:rPr>
              <w:rFonts w:ascii="Calibri" w:hAnsi="Calibri" w:cs="Calibri"/>
            </w:rPr>
            <w:t>[To]</w:t>
          </w:r>
        </w:p>
      </w:docPartBody>
    </w:docPart>
    <w:docPart>
      <w:docPartPr>
        <w:name w:val="2FCDCEA908FB4219A7E1EDA3D59AC0C7"/>
        <w:category>
          <w:name w:val="General"/>
          <w:gallery w:val="placeholder"/>
        </w:category>
        <w:types>
          <w:type w:val="bbPlcHdr"/>
        </w:types>
        <w:behaviors>
          <w:behavior w:val="content"/>
        </w:behaviors>
        <w:guid w:val="{975D8263-7A50-44A0-B8F5-DB4C444F9A8A}"/>
      </w:docPartPr>
      <w:docPartBody>
        <w:p w:rsidR="00000000" w:rsidRDefault="00110969">
          <w:pPr>
            <w:pStyle w:val="2FCDCEA908FB4219A7E1EDA3D59AC0C7"/>
          </w:pPr>
          <w:r w:rsidRPr="00740017">
            <w:rPr>
              <w:rFonts w:ascii="Calibri" w:hAnsi="Calibri" w:cs="Calibri"/>
            </w:rPr>
            <w:t>[Job Title]</w:t>
          </w:r>
        </w:p>
      </w:docPartBody>
    </w:docPart>
    <w:docPart>
      <w:docPartPr>
        <w:name w:val="9915E2B9572844D7963AA654D06A7EBE"/>
        <w:category>
          <w:name w:val="General"/>
          <w:gallery w:val="placeholder"/>
        </w:category>
        <w:types>
          <w:type w:val="bbPlcHdr"/>
        </w:types>
        <w:behaviors>
          <w:behavior w:val="content"/>
        </w:behaviors>
        <w:guid w:val="{DF9340C9-DAC7-463C-9B74-C6B1AC9099C1}"/>
      </w:docPartPr>
      <w:docPartBody>
        <w:p w:rsidR="00000000" w:rsidRDefault="00110969">
          <w:pPr>
            <w:pStyle w:val="9915E2B9572844D7963AA654D06A7EBE"/>
          </w:pPr>
          <w:r w:rsidRPr="00740017">
            <w:rPr>
              <w:rFonts w:ascii="Calibri" w:hAnsi="Calibri" w:cs="Calibri"/>
            </w:rPr>
            <w:t>[Job Position]</w:t>
          </w:r>
        </w:p>
      </w:docPartBody>
    </w:docPart>
    <w:docPart>
      <w:docPartPr>
        <w:name w:val="7A7A214DEB69405CA10967FF041EE1FB"/>
        <w:category>
          <w:name w:val="General"/>
          <w:gallery w:val="placeholder"/>
        </w:category>
        <w:types>
          <w:type w:val="bbPlcHdr"/>
        </w:types>
        <w:behaviors>
          <w:behavior w:val="content"/>
        </w:behaviors>
        <w:guid w:val="{84B082A5-FE58-418D-AB6E-46C730EA6F16}"/>
      </w:docPartPr>
      <w:docPartBody>
        <w:p w:rsidR="00000000" w:rsidRDefault="00110969">
          <w:pPr>
            <w:pStyle w:val="7A7A214DEB69405CA10967FF041EE1FB"/>
          </w:pPr>
          <w:r w:rsidRPr="00740017">
            <w:rPr>
              <w:rFonts w:ascii="Calibri" w:hAnsi="Calibri" w:cs="Calibri"/>
            </w:rPr>
            <w:t>[Company Name]</w:t>
          </w:r>
        </w:p>
      </w:docPartBody>
    </w:docPart>
    <w:docPart>
      <w:docPartPr>
        <w:name w:val="D3A300C2EF1245E180B99810237DAE07"/>
        <w:category>
          <w:name w:val="General"/>
          <w:gallery w:val="placeholder"/>
        </w:category>
        <w:types>
          <w:type w:val="bbPlcHdr"/>
        </w:types>
        <w:behaviors>
          <w:behavior w:val="content"/>
        </w:behaviors>
        <w:guid w:val="{146BB0D4-A800-4042-92B3-5F91E5ABE140}"/>
      </w:docPartPr>
      <w:docPartBody>
        <w:p w:rsidR="00000000" w:rsidRDefault="00110969">
          <w:pPr>
            <w:pStyle w:val="D3A300C2EF1245E180B99810237DAE07"/>
          </w:pPr>
          <w:r w:rsidRPr="00740017">
            <w:rPr>
              <w:rFonts w:ascii="Calibri" w:hAnsi="Calibri" w:cs="Calibri"/>
            </w:rPr>
            <w:t>[This is the place for a brief summary of your key responsibilities and most stellar accomplishments.]</w:t>
          </w:r>
        </w:p>
      </w:docPartBody>
    </w:docPart>
    <w:docPart>
      <w:docPartPr>
        <w:name w:val="B1223110304942D895B95DDDFDDB9F69"/>
        <w:category>
          <w:name w:val="General"/>
          <w:gallery w:val="placeholder"/>
        </w:category>
        <w:types>
          <w:type w:val="bbPlcHdr"/>
        </w:types>
        <w:behaviors>
          <w:behavior w:val="content"/>
        </w:behaviors>
        <w:guid w:val="{65C40662-959D-40C3-9579-49CB45B12AF0}"/>
      </w:docPartPr>
      <w:docPartBody>
        <w:p w:rsidR="00000000" w:rsidRDefault="00110969">
          <w:pPr>
            <w:pStyle w:val="B1223110304942D895B95DDDFDDB9F69"/>
          </w:pPr>
          <w:r w:rsidRPr="00AC6C7E">
            <w:t>Education</w:t>
          </w:r>
        </w:p>
      </w:docPartBody>
    </w:docPart>
    <w:docPart>
      <w:docPartPr>
        <w:name w:val="73317E99143743B3A1D5868BFA769A98"/>
        <w:category>
          <w:name w:val="General"/>
          <w:gallery w:val="placeholder"/>
        </w:category>
        <w:types>
          <w:type w:val="bbPlcHdr"/>
        </w:types>
        <w:behaviors>
          <w:behavior w:val="content"/>
        </w:behaviors>
        <w:guid w:val="{C6AC2D28-FCA2-447E-8FBB-95CDEF117ED7}"/>
      </w:docPartPr>
      <w:docPartBody>
        <w:p w:rsidR="00000000" w:rsidRDefault="00110969">
          <w:pPr>
            <w:pStyle w:val="73317E99143743B3A1D5868BFA769A98"/>
          </w:pPr>
          <w:r w:rsidRPr="00740017">
            <w:t>[School Name]</w:t>
          </w:r>
        </w:p>
      </w:docPartBody>
    </w:docPart>
    <w:docPart>
      <w:docPartPr>
        <w:name w:val="D74D4A0CC88146E48AFDBE9E55882242"/>
        <w:category>
          <w:name w:val="General"/>
          <w:gallery w:val="placeholder"/>
        </w:category>
        <w:types>
          <w:type w:val="bbPlcHdr"/>
        </w:types>
        <w:behaviors>
          <w:behavior w:val="content"/>
        </w:behaviors>
        <w:guid w:val="{38DD4957-8D61-4FB7-9466-F502891C49CA}"/>
      </w:docPartPr>
      <w:docPartBody>
        <w:p w:rsidR="00000000" w:rsidRDefault="00110969">
          <w:pPr>
            <w:pStyle w:val="D74D4A0CC88146E48AFDBE9E55882242"/>
          </w:pPr>
          <w:r w:rsidRPr="00353B60">
            <w:t>[City, State]</w:t>
          </w:r>
        </w:p>
      </w:docPartBody>
    </w:docPart>
    <w:docPart>
      <w:docPartPr>
        <w:name w:val="ED7DD8FE274D418096911E420F6D805D"/>
        <w:category>
          <w:name w:val="General"/>
          <w:gallery w:val="placeholder"/>
        </w:category>
        <w:types>
          <w:type w:val="bbPlcHdr"/>
        </w:types>
        <w:behaviors>
          <w:behavior w:val="content"/>
        </w:behaviors>
        <w:guid w:val="{0E859AC5-69D9-48CC-AD23-1CCF01583124}"/>
      </w:docPartPr>
      <w:docPartBody>
        <w:p w:rsidR="00000000" w:rsidRDefault="00110969">
          <w:pPr>
            <w:pStyle w:val="ED7DD8FE274D418096911E420F6D805D"/>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53C7476E058D4D658749F4070FF617D9"/>
        <w:category>
          <w:name w:val="General"/>
          <w:gallery w:val="placeholder"/>
        </w:category>
        <w:types>
          <w:type w:val="bbPlcHdr"/>
        </w:types>
        <w:behaviors>
          <w:behavior w:val="content"/>
        </w:behaviors>
        <w:guid w:val="{BB42A49B-48EA-4FB1-8EDA-EA07CAB7B4E4}"/>
      </w:docPartPr>
      <w:docPartBody>
        <w:p w:rsidR="00000000" w:rsidRDefault="00110969">
          <w:pPr>
            <w:pStyle w:val="53C7476E058D4D658749F4070FF617D9"/>
          </w:pPr>
          <w:r w:rsidRPr="00AC6C7E">
            <w:t>Communication</w:t>
          </w:r>
        </w:p>
      </w:docPartBody>
    </w:docPart>
    <w:docPart>
      <w:docPartPr>
        <w:name w:val="BABBCCCD1DC54983BDC22F117E6FD109"/>
        <w:category>
          <w:name w:val="General"/>
          <w:gallery w:val="placeholder"/>
        </w:category>
        <w:types>
          <w:type w:val="bbPlcHdr"/>
        </w:types>
        <w:behaviors>
          <w:behavior w:val="content"/>
        </w:behaviors>
        <w:guid w:val="{B2464F8C-04E2-42E9-AF1D-0EFB6DF8285C}"/>
      </w:docPartPr>
      <w:docPartBody>
        <w:p w:rsidR="00000000" w:rsidRDefault="00110969">
          <w:pPr>
            <w:pStyle w:val="BABBCCCD1DC54983BDC22F117E6FD109"/>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DA48A912ECD541F68D3C57128098659C"/>
        <w:category>
          <w:name w:val="General"/>
          <w:gallery w:val="placeholder"/>
        </w:category>
        <w:types>
          <w:type w:val="bbPlcHdr"/>
        </w:types>
        <w:behaviors>
          <w:behavior w:val="content"/>
        </w:behaviors>
        <w:guid w:val="{53508BC1-0C9A-4778-99AE-5D775322A953}"/>
      </w:docPartPr>
      <w:docPartBody>
        <w:p w:rsidR="00000000" w:rsidRDefault="00110969">
          <w:pPr>
            <w:pStyle w:val="DA48A912ECD541F68D3C57128098659C"/>
          </w:pPr>
          <w:r w:rsidRPr="00AC6C7E">
            <w:t>Leadership</w:t>
          </w:r>
        </w:p>
      </w:docPartBody>
    </w:docPart>
    <w:docPart>
      <w:docPartPr>
        <w:name w:val="AC8C0F5A0E9C47579275C46A4AB39C43"/>
        <w:category>
          <w:name w:val="General"/>
          <w:gallery w:val="placeholder"/>
        </w:category>
        <w:types>
          <w:type w:val="bbPlcHdr"/>
        </w:types>
        <w:behaviors>
          <w:behavior w:val="content"/>
        </w:behaviors>
        <w:guid w:val="{7C368F18-0281-40DA-A2C6-6F467537D30F}"/>
      </w:docPartPr>
      <w:docPartBody>
        <w:p w:rsidR="00000000" w:rsidRDefault="00110969">
          <w:pPr>
            <w:pStyle w:val="AC8C0F5A0E9C47579275C46A4AB39C43"/>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C703F903FF2E45DF922CC67B54AA7880"/>
        <w:category>
          <w:name w:val="General"/>
          <w:gallery w:val="placeholder"/>
        </w:category>
        <w:types>
          <w:type w:val="bbPlcHdr"/>
        </w:types>
        <w:behaviors>
          <w:behavior w:val="content"/>
        </w:behaviors>
        <w:guid w:val="{76A6C69B-DF16-4EC2-8998-C1A8E5DF26DA}"/>
      </w:docPartPr>
      <w:docPartBody>
        <w:p w:rsidR="00000000" w:rsidRDefault="00110969">
          <w:pPr>
            <w:pStyle w:val="C703F903FF2E45DF922CC67B54AA7880"/>
          </w:pPr>
          <w:r w:rsidRPr="00AC6C7E">
            <w:t>References</w:t>
          </w:r>
        </w:p>
      </w:docPartBody>
    </w:docPart>
    <w:docPart>
      <w:docPartPr>
        <w:name w:val="45490B04591741CDA8D4AC8B82F4B0D9"/>
        <w:category>
          <w:name w:val="General"/>
          <w:gallery w:val="placeholder"/>
        </w:category>
        <w:types>
          <w:type w:val="bbPlcHdr"/>
        </w:types>
        <w:behaviors>
          <w:behavior w:val="content"/>
        </w:behaviors>
        <w:guid w:val="{DABFCFE4-88FB-4998-A9DB-373795DA12E8}"/>
      </w:docPartPr>
      <w:docPartBody>
        <w:p w:rsidR="00000000" w:rsidRDefault="00110969">
          <w:pPr>
            <w:pStyle w:val="45490B04591741CDA8D4AC8B82F4B0D9"/>
          </w:pPr>
          <w:r w:rsidRPr="00740017">
            <w:rPr>
              <w:rFonts w:ascii="Calibri" w:hAnsi="Calibri" w:cs="Calibri"/>
            </w:rPr>
            <w:t>[Available upon request.]</w:t>
          </w:r>
        </w:p>
      </w:docPartBody>
    </w:docPart>
    <w:docPart>
      <w:docPartPr>
        <w:name w:val="0BE2E564EC6E42A289C9EA7829124317"/>
        <w:category>
          <w:name w:val="General"/>
          <w:gallery w:val="placeholder"/>
        </w:category>
        <w:types>
          <w:type w:val="bbPlcHdr"/>
        </w:types>
        <w:behaviors>
          <w:behavior w:val="content"/>
        </w:behaviors>
        <w:guid w:val="{5422E406-84FB-4BCE-BB58-12F8C2E1E7DE}"/>
      </w:docPartPr>
      <w:docPartBody>
        <w:p w:rsidR="00000000" w:rsidRDefault="00110969">
          <w:pPr>
            <w:pStyle w:val="0BE2E564EC6E42A289C9EA7829124317"/>
          </w:pPr>
          <w:r w:rsidRPr="00380FD1">
            <w:t>[Your Address]</w:t>
          </w:r>
        </w:p>
      </w:docPartBody>
    </w:docPart>
    <w:docPart>
      <w:docPartPr>
        <w:name w:val="B4AA475D62664EBB858E20F424C0BCFB"/>
        <w:category>
          <w:name w:val="General"/>
          <w:gallery w:val="placeholder"/>
        </w:category>
        <w:types>
          <w:type w:val="bbPlcHdr"/>
        </w:types>
        <w:behaviors>
          <w:behavior w:val="content"/>
        </w:behaviors>
        <w:guid w:val="{A63F6202-C5FF-4644-B334-1478744301C4}"/>
      </w:docPartPr>
      <w:docPartBody>
        <w:p w:rsidR="00000000" w:rsidRDefault="00110969">
          <w:pPr>
            <w:pStyle w:val="B4AA475D62664EBB858E20F424C0BCFB"/>
          </w:pPr>
          <w:r w:rsidRPr="00380FD1">
            <w:t>[City, ST ZIP Code]</w:t>
          </w:r>
        </w:p>
      </w:docPartBody>
    </w:docPart>
    <w:docPart>
      <w:docPartPr>
        <w:name w:val="16A9DDA9BD054D0CAAD5A64BBB355742"/>
        <w:category>
          <w:name w:val="General"/>
          <w:gallery w:val="placeholder"/>
        </w:category>
        <w:types>
          <w:type w:val="bbPlcHdr"/>
        </w:types>
        <w:behaviors>
          <w:behavior w:val="content"/>
        </w:behaviors>
        <w:guid w:val="{9A90610A-00A6-4C80-914E-76AF8AB8A939}"/>
      </w:docPartPr>
      <w:docPartBody>
        <w:p w:rsidR="00000000" w:rsidRDefault="00110969">
          <w:pPr>
            <w:pStyle w:val="16A9DDA9BD054D0CAAD5A64BBB355742"/>
          </w:pPr>
          <w:r w:rsidRPr="00380FD1">
            <w:t>[Your Phone]</w:t>
          </w:r>
        </w:p>
      </w:docPartBody>
    </w:docPart>
    <w:docPart>
      <w:docPartPr>
        <w:name w:val="3792733E30A745E3AD91315EF72EEB0C"/>
        <w:category>
          <w:name w:val="General"/>
          <w:gallery w:val="placeholder"/>
        </w:category>
        <w:types>
          <w:type w:val="bbPlcHdr"/>
        </w:types>
        <w:behaviors>
          <w:behavior w:val="content"/>
        </w:behaviors>
        <w:guid w:val="{57060A8C-E054-43D6-98BA-69E261317EF3}"/>
      </w:docPartPr>
      <w:docPartBody>
        <w:p w:rsidR="00000000" w:rsidRDefault="00110969">
          <w:pPr>
            <w:pStyle w:val="3792733E30A745E3AD91315EF72EEB0C"/>
          </w:pPr>
          <w:r w:rsidRPr="00380FD1">
            <w:t>[Your Email]</w:t>
          </w:r>
        </w:p>
      </w:docPartBody>
    </w:docPart>
    <w:docPart>
      <w:docPartPr>
        <w:name w:val="2891ACB2BFF040639557515B770D361A"/>
        <w:category>
          <w:name w:val="General"/>
          <w:gallery w:val="placeholder"/>
        </w:category>
        <w:types>
          <w:type w:val="bbPlcHdr"/>
        </w:types>
        <w:behaviors>
          <w:behavior w:val="content"/>
        </w:behaviors>
        <w:guid w:val="{793690F1-5DC4-4D1C-8BB8-DA9DF945F3FA}"/>
      </w:docPartPr>
      <w:docPartBody>
        <w:p w:rsidR="00000000" w:rsidRDefault="00110969">
          <w:pPr>
            <w:pStyle w:val="2891ACB2BFF040639557515B770D361A"/>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69"/>
    <w:rsid w:val="00110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A9C589D72542F5A59E0A6B34DFF2FB">
    <w:name w:val="0AA9C589D72542F5A59E0A6B34DFF2FB"/>
  </w:style>
  <w:style w:type="paragraph" w:customStyle="1" w:styleId="D7DC5EF3F6E3474397F04D616DBCB4ED">
    <w:name w:val="D7DC5EF3F6E3474397F04D616DBCB4ED"/>
  </w:style>
  <w:style w:type="paragraph" w:customStyle="1" w:styleId="5E910F2B5B1347EC9FD023FE75E201CC">
    <w:name w:val="5E910F2B5B1347EC9FD023FE75E201CC"/>
  </w:style>
  <w:style w:type="paragraph" w:customStyle="1" w:styleId="0859178F6EBB4E04BA56BCF6D80471C5">
    <w:name w:val="0859178F6EBB4E04BA56BCF6D80471C5"/>
  </w:style>
  <w:style w:type="paragraph" w:customStyle="1" w:styleId="1CD8B82280024BDC8F9D3DA33D809C48">
    <w:name w:val="1CD8B82280024BDC8F9D3DA33D809C48"/>
  </w:style>
  <w:style w:type="paragraph" w:customStyle="1" w:styleId="DF20D7B3977743ADB7CF028C90455125">
    <w:name w:val="DF20D7B3977743ADB7CF028C90455125"/>
  </w:style>
  <w:style w:type="paragraph" w:customStyle="1" w:styleId="AFBF9CB3B43A4C24891FB010E6385B82">
    <w:name w:val="AFBF9CB3B43A4C24891FB010E6385B82"/>
  </w:style>
  <w:style w:type="paragraph" w:customStyle="1" w:styleId="147E8AA606634216BF1077C74098CA9A">
    <w:name w:val="147E8AA606634216BF1077C74098CA9A"/>
  </w:style>
  <w:style w:type="paragraph" w:customStyle="1" w:styleId="64A6A4F8E4C44D12B4A78BA2512AC02C">
    <w:name w:val="64A6A4F8E4C44D12B4A78BA2512AC02C"/>
  </w:style>
  <w:style w:type="paragraph" w:customStyle="1" w:styleId="136B0F3658A949A4942C50C4B8F633DE">
    <w:name w:val="136B0F3658A949A4942C50C4B8F633DE"/>
  </w:style>
  <w:style w:type="paragraph" w:customStyle="1" w:styleId="2EEF97F45A4640BF990D7843458A6BB2">
    <w:name w:val="2EEF97F45A4640BF990D7843458A6BB2"/>
  </w:style>
  <w:style w:type="paragraph" w:customStyle="1" w:styleId="707CB0CDF164479DBC200CF36ECF292B">
    <w:name w:val="707CB0CDF164479DBC200CF36ECF292B"/>
  </w:style>
  <w:style w:type="paragraph" w:customStyle="1" w:styleId="EB8CE5D3465643A983F514F9FD03542E">
    <w:name w:val="EB8CE5D3465643A983F514F9FD03542E"/>
  </w:style>
  <w:style w:type="paragraph" w:customStyle="1" w:styleId="33B377382E1B498F9394119D71379B78">
    <w:name w:val="33B377382E1B498F9394119D71379B78"/>
  </w:style>
  <w:style w:type="paragraph" w:customStyle="1" w:styleId="C77B674F037A4B3F86EE6ED2D7249ABF">
    <w:name w:val="C77B674F037A4B3F86EE6ED2D7249ABF"/>
  </w:style>
  <w:style w:type="paragraph" w:customStyle="1" w:styleId="2FCDCEA908FB4219A7E1EDA3D59AC0C7">
    <w:name w:val="2FCDCEA908FB4219A7E1EDA3D59AC0C7"/>
  </w:style>
  <w:style w:type="paragraph" w:customStyle="1" w:styleId="9915E2B9572844D7963AA654D06A7EBE">
    <w:name w:val="9915E2B9572844D7963AA654D06A7EBE"/>
  </w:style>
  <w:style w:type="paragraph" w:customStyle="1" w:styleId="7A7A214DEB69405CA10967FF041EE1FB">
    <w:name w:val="7A7A214DEB69405CA10967FF041EE1FB"/>
  </w:style>
  <w:style w:type="paragraph" w:customStyle="1" w:styleId="D3A300C2EF1245E180B99810237DAE07">
    <w:name w:val="D3A300C2EF1245E180B99810237DAE07"/>
  </w:style>
  <w:style w:type="paragraph" w:customStyle="1" w:styleId="B1223110304942D895B95DDDFDDB9F69">
    <w:name w:val="B1223110304942D895B95DDDFDDB9F69"/>
  </w:style>
  <w:style w:type="paragraph" w:customStyle="1" w:styleId="73317E99143743B3A1D5868BFA769A98">
    <w:name w:val="73317E99143743B3A1D5868BFA769A98"/>
  </w:style>
  <w:style w:type="paragraph" w:customStyle="1" w:styleId="D74D4A0CC88146E48AFDBE9E55882242">
    <w:name w:val="D74D4A0CC88146E48AFDBE9E55882242"/>
  </w:style>
  <w:style w:type="paragraph" w:customStyle="1" w:styleId="ED7DD8FE274D418096911E420F6D805D">
    <w:name w:val="ED7DD8FE274D418096911E420F6D805D"/>
  </w:style>
  <w:style w:type="paragraph" w:customStyle="1" w:styleId="53C7476E058D4D658749F4070FF617D9">
    <w:name w:val="53C7476E058D4D658749F4070FF617D9"/>
  </w:style>
  <w:style w:type="paragraph" w:customStyle="1" w:styleId="BABBCCCD1DC54983BDC22F117E6FD109">
    <w:name w:val="BABBCCCD1DC54983BDC22F117E6FD109"/>
  </w:style>
  <w:style w:type="paragraph" w:customStyle="1" w:styleId="DA48A912ECD541F68D3C57128098659C">
    <w:name w:val="DA48A912ECD541F68D3C57128098659C"/>
  </w:style>
  <w:style w:type="paragraph" w:customStyle="1" w:styleId="AC8C0F5A0E9C47579275C46A4AB39C43">
    <w:name w:val="AC8C0F5A0E9C47579275C46A4AB39C43"/>
  </w:style>
  <w:style w:type="paragraph" w:customStyle="1" w:styleId="C703F903FF2E45DF922CC67B54AA7880">
    <w:name w:val="C703F903FF2E45DF922CC67B54AA7880"/>
  </w:style>
  <w:style w:type="paragraph" w:customStyle="1" w:styleId="45490B04591741CDA8D4AC8B82F4B0D9">
    <w:name w:val="45490B04591741CDA8D4AC8B82F4B0D9"/>
  </w:style>
  <w:style w:type="paragraph" w:customStyle="1" w:styleId="0BE2E564EC6E42A289C9EA7829124317">
    <w:name w:val="0BE2E564EC6E42A289C9EA7829124317"/>
  </w:style>
  <w:style w:type="paragraph" w:customStyle="1" w:styleId="B4AA475D62664EBB858E20F424C0BCFB">
    <w:name w:val="B4AA475D62664EBB858E20F424C0BCFB"/>
  </w:style>
  <w:style w:type="paragraph" w:customStyle="1" w:styleId="16A9DDA9BD054D0CAAD5A64BBB355742">
    <w:name w:val="16A9DDA9BD054D0CAAD5A64BBB355742"/>
  </w:style>
  <w:style w:type="paragraph" w:customStyle="1" w:styleId="3792733E30A745E3AD91315EF72EEB0C">
    <w:name w:val="3792733E30A745E3AD91315EF72EEB0C"/>
  </w:style>
  <w:style w:type="character" w:styleId="PlaceholderText">
    <w:name w:val="Placeholder Text"/>
    <w:basedOn w:val="DefaultParagraphFont"/>
    <w:uiPriority w:val="99"/>
    <w:semiHidden/>
    <w:rPr>
      <w:color w:val="808080"/>
    </w:rPr>
  </w:style>
  <w:style w:type="paragraph" w:customStyle="1" w:styleId="2891ACB2BFF040639557515B770D361A">
    <w:name w:val="2891ACB2BFF040639557515B770D36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1</Pages>
  <Words>187</Words>
  <Characters>1067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2021-11-24T08:27:00Z</dcterms:created>
  <dcterms:modified xsi:type="dcterms:W3CDTF">2021-11-24T08:31:00Z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